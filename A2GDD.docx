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5DEC5E0C" w:rsidR="003E1D56" w:rsidRDefault="00E75351" w:rsidP="003E1D5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311292">
                      <w:rPr>
                        <w:rFonts w:asciiTheme="majorHAnsi" w:eastAsiaTheme="majorEastAsia" w:hAnsiTheme="majorHAnsi" w:cstheme="majorBidi"/>
                        <w:caps/>
                      </w:rPr>
                      <w:t>APE GUN STUDIO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4CB7322C" w:rsidR="003E1D56" w:rsidRDefault="00E75351" w:rsidP="003E1D5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GAME2014ASSIGNMENT2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3EF1433" w:rsidR="003E1D56" w:rsidRPr="003E1D56" w:rsidRDefault="005F55FC" w:rsidP="003E1D56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E75351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Game Development document</w:t>
                    </w:r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a3"/>
                  <w:jc w:val="center"/>
                </w:pPr>
              </w:p>
              <w:p w14:paraId="08B812B0" w14:textId="77777777" w:rsidR="003E1D56" w:rsidRDefault="003E1D56">
                <w:pPr>
                  <w:pStyle w:val="a3"/>
                  <w:jc w:val="center"/>
                </w:pPr>
              </w:p>
              <w:p w14:paraId="08B812B1" w14:textId="77777777" w:rsidR="003E1D56" w:rsidRDefault="003E1D56">
                <w:pPr>
                  <w:pStyle w:val="a3"/>
                  <w:jc w:val="center"/>
                </w:pPr>
              </w:p>
              <w:p w14:paraId="08B812B2" w14:textId="77777777" w:rsidR="003E1D56" w:rsidRDefault="003E1D56">
                <w:pPr>
                  <w:pStyle w:val="a3"/>
                  <w:jc w:val="center"/>
                </w:pPr>
              </w:p>
              <w:p w14:paraId="08B812B3" w14:textId="77777777" w:rsidR="003E1D56" w:rsidRDefault="003E1D56">
                <w:pPr>
                  <w:pStyle w:val="a3"/>
                  <w:jc w:val="center"/>
                </w:pPr>
              </w:p>
              <w:p w14:paraId="08B812B4" w14:textId="77777777" w:rsidR="003E1D56" w:rsidRDefault="003E1D56">
                <w:pPr>
                  <w:pStyle w:val="a3"/>
                  <w:jc w:val="center"/>
                </w:pPr>
              </w:p>
              <w:p w14:paraId="08B812B5" w14:textId="77777777" w:rsidR="003E1D56" w:rsidRDefault="003E1D56">
                <w:pPr>
                  <w:pStyle w:val="a3"/>
                  <w:jc w:val="center"/>
                </w:pPr>
              </w:p>
              <w:p w14:paraId="08B812B6" w14:textId="77777777" w:rsidR="003E1D56" w:rsidRDefault="003E1D56">
                <w:pPr>
                  <w:pStyle w:val="a3"/>
                  <w:jc w:val="center"/>
                </w:pPr>
              </w:p>
              <w:p w14:paraId="08B812B7" w14:textId="39E3E3F6" w:rsidR="003E1D56" w:rsidRPr="003E1D56" w:rsidRDefault="003E1D56">
                <w:pPr>
                  <w:pStyle w:val="a3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D71420">
                  <w:rPr>
                    <w:sz w:val="24"/>
                    <w:szCs w:val="24"/>
                  </w:rPr>
                  <w:t>2</w:t>
                </w:r>
                <w:r w:rsidR="00E75351">
                  <w:rPr>
                    <w:sz w:val="24"/>
                    <w:szCs w:val="24"/>
                  </w:rPr>
                  <w:t>.0</w:t>
                </w:r>
              </w:p>
              <w:p w14:paraId="08B812B8" w14:textId="77777777" w:rsidR="003E1D56" w:rsidRDefault="003E1D56">
                <w:pPr>
                  <w:pStyle w:val="a3"/>
                  <w:jc w:val="center"/>
                </w:pPr>
              </w:p>
              <w:p w14:paraId="08B812B9" w14:textId="4727967C" w:rsidR="003E1D56" w:rsidRDefault="003E1D56">
                <w:pPr>
                  <w:pStyle w:val="a3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1865249422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E75351" w:rsidRPr="00311292">
                      <w:rPr>
                        <w:rFonts w:asciiTheme="majorHAnsi" w:eastAsiaTheme="majorEastAsia" w:hAnsiTheme="majorHAnsi" w:cstheme="majorBidi"/>
                        <w:caps/>
                      </w:rPr>
                      <w:t>APE GUN STUDIO</w:t>
                    </w:r>
                  </w:sdtContent>
                </w:sdt>
              </w:p>
              <w:p w14:paraId="08B812BA" w14:textId="77777777" w:rsidR="003E1D56" w:rsidRDefault="003E1D56">
                <w:pPr>
                  <w:pStyle w:val="a3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a3"/>
                  <w:jc w:val="center"/>
                </w:pPr>
              </w:p>
              <w:p w14:paraId="08B812BC" w14:textId="77777777" w:rsidR="003E1D56" w:rsidRDefault="003E1D56">
                <w:pPr>
                  <w:pStyle w:val="a3"/>
                  <w:jc w:val="center"/>
                </w:pPr>
              </w:p>
              <w:p w14:paraId="08B812BD" w14:textId="77777777" w:rsidR="003E1D56" w:rsidRDefault="003E1D56">
                <w:pPr>
                  <w:pStyle w:val="a3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51AE11CB" w:rsidR="003E1D56" w:rsidRPr="003E1D56" w:rsidRDefault="00E75351" w:rsidP="00021BBC">
                    <w:pPr>
                      <w:pStyle w:val="a3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Jing Yuan Cheng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5FA5A46B" w:rsidR="003E1D56" w:rsidRDefault="003E1D56"/>
        <w:p w14:paraId="08B812C4" w14:textId="0430CFEF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252DCE86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0" w14:textId="54110911" w:rsidR="003E1D56" w:rsidRDefault="00E75351" w:rsidP="003E1D56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95C192" wp14:editId="082FC334">
                                      <wp:extent cx="730250" cy="918845"/>
                                      <wp:effectExtent l="0" t="0" r="0" b="0"/>
                                      <wp:docPr id="4" name="图片 4" descr="卡通人物&#10;&#10;描述已自动生成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图片 2" descr="卡通人物&#10;&#10;描述已自动生成"/>
                                              <pic:cNvPicPr/>
                                            </pic:nvPicPr>
                                            <pic:blipFill>
                                              <a:blip r:embed="rId12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30250" cy="91884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08B81331" w14:textId="10D5E1B7" w:rsidR="003E1D56" w:rsidRPr="003E1D56" w:rsidRDefault="003E1D56" w:rsidP="00E75351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">
                    <v:textbox>
                      <w:txbxContent>
                        <w:p w14:paraId="08B81330" w14:textId="54110911" w:rsidR="003E1D56" w:rsidRDefault="00E75351" w:rsidP="003E1D56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C95C192" wp14:editId="082FC334">
                                <wp:extent cx="730250" cy="918845"/>
                                <wp:effectExtent l="0" t="0" r="0" b="0"/>
                                <wp:docPr id="4" name="图片 4" descr="卡通人物&#10;&#10;描述已自动生成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图片 2" descr="卡通人物&#10;&#10;描述已自动生成"/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30250" cy="918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08B81331" w14:textId="10D5E1B7" w:rsidR="003E1D56" w:rsidRPr="003E1D56" w:rsidRDefault="003E1D56" w:rsidP="00E75351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08B812C6" w14:textId="77777777">
            <w:tc>
              <w:tcPr>
                <w:tcW w:w="5000" w:type="pct"/>
              </w:tcPr>
              <w:p w14:paraId="08B812C5" w14:textId="398EB0E2" w:rsidR="003E1D56" w:rsidRPr="003E1D56" w:rsidRDefault="00D71420" w:rsidP="00041C8A">
                <w:pPr>
                  <w:pStyle w:val="a3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 12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C" w14:textId="77777777"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14:paraId="42DDF958" w14:textId="529AC149" w:rsidR="00E75351" w:rsidRPr="007452A2" w:rsidRDefault="00E75351" w:rsidP="00E75351">
      <w:pPr>
        <w:pStyle w:val="a3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Nov</w:t>
      </w:r>
      <w:r w:rsidRPr="007452A2">
        <w:rPr>
          <w:rFonts w:asciiTheme="majorHAnsi" w:hAnsiTheme="majorHAnsi"/>
          <w:sz w:val="24"/>
          <w:szCs w:val="24"/>
        </w:rPr>
        <w:t xml:space="preserve"> 2</w:t>
      </w:r>
      <w:r>
        <w:rPr>
          <w:rFonts w:asciiTheme="majorHAnsi" w:hAnsiTheme="majorHAnsi"/>
          <w:sz w:val="24"/>
          <w:szCs w:val="24"/>
        </w:rPr>
        <w:t>1</w:t>
      </w:r>
      <w:r>
        <w:rPr>
          <w:rFonts w:asciiTheme="majorHAnsi" w:hAnsiTheme="majorHAnsi"/>
          <w:sz w:val="24"/>
          <w:szCs w:val="24"/>
          <w:vertAlign w:val="superscript"/>
        </w:rPr>
        <w:t>st</w:t>
      </w:r>
      <w:r w:rsidRPr="007452A2">
        <w:rPr>
          <w:rFonts w:asciiTheme="majorHAnsi" w:hAnsiTheme="majorHAnsi"/>
          <w:sz w:val="24"/>
          <w:szCs w:val="24"/>
        </w:rPr>
        <w:t>, 2021</w:t>
      </w:r>
    </w:p>
    <w:p w14:paraId="58B3785D" w14:textId="140A4D13" w:rsidR="00E75351" w:rsidRDefault="00E75351" w:rsidP="00E75351">
      <w:pPr>
        <w:pStyle w:val="a3"/>
        <w:jc w:val="center"/>
        <w:rPr>
          <w:rFonts w:asciiTheme="majorHAnsi" w:hAnsiTheme="majorHAnsi"/>
          <w:sz w:val="24"/>
          <w:szCs w:val="24"/>
        </w:rPr>
      </w:pPr>
      <w:r w:rsidRPr="007452A2">
        <w:rPr>
          <w:rFonts w:asciiTheme="majorHAnsi" w:hAnsiTheme="majorHAnsi"/>
          <w:sz w:val="24"/>
          <w:szCs w:val="24"/>
        </w:rPr>
        <w:t>Version #1.0</w:t>
      </w:r>
    </w:p>
    <w:p w14:paraId="6A3B95A3" w14:textId="46EDD2B7" w:rsidR="0041464C" w:rsidRDefault="0041464C" w:rsidP="00E75351">
      <w:pPr>
        <w:pStyle w:val="a3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Dec 12, 2021</w:t>
      </w:r>
    </w:p>
    <w:p w14:paraId="2CB998DD" w14:textId="097DFC9F" w:rsidR="0041464C" w:rsidRPr="007452A2" w:rsidRDefault="0041464C" w:rsidP="00E75351">
      <w:pPr>
        <w:pStyle w:val="a3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Version #2.0</w:t>
      </w:r>
    </w:p>
    <w:p w14:paraId="08B812D1" w14:textId="39B1BCE3" w:rsidR="008C6B2D" w:rsidRDefault="008C6B2D" w:rsidP="00CA0583">
      <w:pPr>
        <w:rPr>
          <w:sz w:val="24"/>
          <w:szCs w:val="24"/>
        </w:rPr>
      </w:pPr>
    </w:p>
    <w:p w14:paraId="08B812D2" w14:textId="77777777"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199C6054" w14:textId="12E71A7B" w:rsidR="004936CE" w:rsidRDefault="004936CE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The goal is to reach the exit</w:t>
      </w:r>
      <w:r w:rsidR="00D71420">
        <w:rPr>
          <w:i/>
          <w:sz w:val="24"/>
          <w:szCs w:val="24"/>
        </w:rPr>
        <w:t xml:space="preserve"> and score as many points as possible</w:t>
      </w:r>
      <w:r>
        <w:rPr>
          <w:i/>
          <w:sz w:val="24"/>
          <w:szCs w:val="24"/>
        </w:rPr>
        <w:t xml:space="preserve">. It doesn’t matter how to do it. But defeating enemies, collecting gems during the course will give you </w:t>
      </w:r>
      <w:r w:rsidR="00DF2B48">
        <w:rPr>
          <w:i/>
          <w:sz w:val="24"/>
          <w:szCs w:val="24"/>
        </w:rPr>
        <w:t>higher scores.</w:t>
      </w:r>
    </w:p>
    <w:p w14:paraId="18E421A0" w14:textId="77777777" w:rsidR="00E75351" w:rsidRPr="00BF4089" w:rsidRDefault="00E75351" w:rsidP="00BF4089">
      <w:pPr>
        <w:pStyle w:val="a7"/>
        <w:rPr>
          <w:b/>
          <w:sz w:val="24"/>
          <w:szCs w:val="24"/>
        </w:rPr>
      </w:pPr>
    </w:p>
    <w:p w14:paraId="08B812D4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5" w14:textId="77777777" w:rsidR="009F6693" w:rsidRPr="008C6B2D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08B812D6" w14:textId="0151A250" w:rsidR="00686D09" w:rsidRDefault="00D71420" w:rsidP="00686D0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Jump Jump Jump</w:t>
      </w:r>
    </w:p>
    <w:p w14:paraId="7756617F" w14:textId="5B23367B" w:rsidR="00D71420" w:rsidRPr="00D71420" w:rsidRDefault="00D71420" w:rsidP="00D71420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Land on top of enemy to kill them</w:t>
      </w:r>
    </w:p>
    <w:p w14:paraId="08B812D7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8" w14:textId="77777777" w:rsidR="00BF4089" w:rsidRPr="00BF4089" w:rsidRDefault="009F6693" w:rsidP="00686D09">
      <w:pPr>
        <w:pStyle w:val="a7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14:paraId="08B812D9" w14:textId="5D8D8BE7" w:rsidR="009F6693" w:rsidRPr="00BF4089" w:rsidRDefault="00D71420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Side scroller </w:t>
      </w:r>
      <w:r w:rsidR="00DF2B48">
        <w:rPr>
          <w:i/>
          <w:sz w:val="24"/>
          <w:szCs w:val="24"/>
        </w:rPr>
        <w:t>camera.</w:t>
      </w:r>
    </w:p>
    <w:p w14:paraId="08B812DA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B" w14:textId="77777777"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08B812DC" w14:textId="40BE36DE" w:rsidR="00BF4089" w:rsidRPr="00BF4089" w:rsidRDefault="00E75351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WASD to move and Space</w:t>
      </w:r>
      <w:r w:rsidR="00D71420">
        <w:rPr>
          <w:i/>
          <w:sz w:val="24"/>
          <w:szCs w:val="24"/>
        </w:rPr>
        <w:t xml:space="preserve"> to jump</w:t>
      </w:r>
    </w:p>
    <w:p w14:paraId="08B812DD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DE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14:paraId="4373256C" w14:textId="29D7DB0D" w:rsidR="00E75351" w:rsidRPr="00BD3018" w:rsidRDefault="00654661" w:rsidP="00BD3018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The game will have a couple check points in the level.</w:t>
      </w:r>
    </w:p>
    <w:p w14:paraId="08B812E0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1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14:paraId="1DC3D200" w14:textId="7660B151" w:rsidR="00DF2B48" w:rsidRDefault="00DF2B48" w:rsidP="00DF2B48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For the main scene, as you can see. Score will be on the top left,  and life count will be on the top right corner. </w:t>
      </w:r>
    </w:p>
    <w:p w14:paraId="767F6F20" w14:textId="14EB5E3B" w:rsidR="00654661" w:rsidRDefault="00654661" w:rsidP="00DF2B48">
      <w:pPr>
        <w:pStyle w:val="a7"/>
        <w:rPr>
          <w:i/>
          <w:sz w:val="24"/>
          <w:szCs w:val="24"/>
        </w:rPr>
      </w:pPr>
      <w:r w:rsidRPr="00654661">
        <w:rPr>
          <w:i/>
          <w:sz w:val="24"/>
          <w:szCs w:val="24"/>
        </w:rPr>
        <w:lastRenderedPageBreak/>
        <w:drawing>
          <wp:inline distT="0" distB="0" distL="0" distR="0" wp14:anchorId="248AAB97" wp14:editId="55C68076">
            <wp:extent cx="5943600" cy="2853055"/>
            <wp:effectExtent l="0" t="0" r="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EB5" w14:textId="1AA63C36" w:rsidR="00DF2B48" w:rsidRPr="00BF4089" w:rsidRDefault="00DF2B48" w:rsidP="00DF2B48">
      <w:pPr>
        <w:pStyle w:val="a7"/>
        <w:rPr>
          <w:i/>
          <w:sz w:val="24"/>
          <w:szCs w:val="24"/>
        </w:rPr>
      </w:pPr>
    </w:p>
    <w:p w14:paraId="08B812E3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4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14:paraId="6CB9115A" w14:textId="06663526" w:rsidR="00DF2B48" w:rsidRDefault="00DF2B48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Main Menu:</w:t>
      </w:r>
    </w:p>
    <w:p w14:paraId="1A11AF33" w14:textId="24EF6724" w:rsidR="00DF2B48" w:rsidRDefault="00DF2B48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Two buttons:</w:t>
      </w:r>
    </w:p>
    <w:p w14:paraId="0F54A679" w14:textId="4A1EC9CC" w:rsidR="00DF2B48" w:rsidRDefault="00DF2B48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“Play” button to Main scene and “Tutorial” button to the tutorial scene.</w:t>
      </w:r>
    </w:p>
    <w:p w14:paraId="49C09D31" w14:textId="1923EAC7" w:rsidR="00DF2B48" w:rsidRDefault="00DF2B48" w:rsidP="00BF4089">
      <w:pPr>
        <w:pStyle w:val="a7"/>
        <w:rPr>
          <w:i/>
          <w:sz w:val="24"/>
          <w:szCs w:val="24"/>
        </w:rPr>
      </w:pPr>
      <w:r w:rsidRPr="00DF2B48">
        <w:rPr>
          <w:i/>
          <w:noProof/>
          <w:sz w:val="24"/>
          <w:szCs w:val="24"/>
        </w:rPr>
        <w:drawing>
          <wp:inline distT="0" distB="0" distL="0" distR="0" wp14:anchorId="065BE611" wp14:editId="130AEA0A">
            <wp:extent cx="5943600" cy="2789555"/>
            <wp:effectExtent l="0" t="0" r="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8EAA" w14:textId="60E8BA2D" w:rsidR="00DF2B48" w:rsidRDefault="00DF2B48" w:rsidP="00DF2B48">
      <w:pPr>
        <w:rPr>
          <w:i/>
          <w:sz w:val="24"/>
          <w:szCs w:val="24"/>
        </w:rPr>
      </w:pPr>
      <w:r>
        <w:rPr>
          <w:i/>
          <w:sz w:val="24"/>
          <w:szCs w:val="24"/>
        </w:rPr>
        <w:t>Game Over Screen:</w:t>
      </w:r>
    </w:p>
    <w:p w14:paraId="5B3B4576" w14:textId="3B3F4C7D" w:rsidR="00DF2B48" w:rsidRDefault="00DF2B48" w:rsidP="00DF2B48">
      <w:pPr>
        <w:rPr>
          <w:i/>
          <w:sz w:val="24"/>
          <w:szCs w:val="24"/>
        </w:rPr>
      </w:pPr>
      <w:r>
        <w:rPr>
          <w:i/>
          <w:sz w:val="24"/>
          <w:szCs w:val="24"/>
        </w:rPr>
        <w:t>A “Game Over” text and a button guide player back to main menu scene.</w:t>
      </w:r>
    </w:p>
    <w:p w14:paraId="683E5DD9" w14:textId="3BA34891" w:rsidR="00DF2B48" w:rsidRPr="00DF2B48" w:rsidRDefault="00DF2B48" w:rsidP="00DF2B48">
      <w:pPr>
        <w:tabs>
          <w:tab w:val="left" w:pos="2280"/>
        </w:tabs>
      </w:pPr>
      <w:r>
        <w:tab/>
      </w:r>
    </w:p>
    <w:p w14:paraId="254CEBC2" w14:textId="7DEB2A1E" w:rsidR="00DF2B48" w:rsidRDefault="00DF2B48" w:rsidP="00BF4089">
      <w:pPr>
        <w:pStyle w:val="a7"/>
        <w:rPr>
          <w:i/>
          <w:sz w:val="24"/>
          <w:szCs w:val="24"/>
        </w:rPr>
      </w:pPr>
      <w:r w:rsidRPr="00DF2B48">
        <w:rPr>
          <w:i/>
          <w:noProof/>
          <w:sz w:val="24"/>
          <w:szCs w:val="24"/>
        </w:rPr>
        <w:lastRenderedPageBreak/>
        <w:drawing>
          <wp:inline distT="0" distB="0" distL="0" distR="0" wp14:anchorId="41BBB08B" wp14:editId="434D1EDB">
            <wp:extent cx="5943600" cy="2801620"/>
            <wp:effectExtent l="0" t="0" r="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7B1C" w14:textId="20A0E311" w:rsidR="00DF2B48" w:rsidRPr="008C6B2D" w:rsidRDefault="00DF2B48" w:rsidP="00686D09">
      <w:pPr>
        <w:rPr>
          <w:b/>
          <w:sz w:val="24"/>
          <w:szCs w:val="24"/>
        </w:rPr>
      </w:pPr>
    </w:p>
    <w:p w14:paraId="08B812E8" w14:textId="77777777" w:rsidR="00BF4089" w:rsidRP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08B812E9" w14:textId="275150B8" w:rsidR="009F6693" w:rsidRPr="00BF4089" w:rsidRDefault="00BD3018" w:rsidP="00BF4089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It’s a world consists of many </w:t>
      </w:r>
      <w:r w:rsidR="004936CE">
        <w:rPr>
          <w:i/>
          <w:sz w:val="24"/>
          <w:szCs w:val="24"/>
        </w:rPr>
        <w:t>platforms</w:t>
      </w:r>
      <w:r>
        <w:rPr>
          <w:i/>
          <w:sz w:val="24"/>
          <w:szCs w:val="24"/>
        </w:rPr>
        <w:t xml:space="preserve"> floating in the air, lava </w:t>
      </w:r>
      <w:r w:rsidR="00654661">
        <w:rPr>
          <w:i/>
          <w:sz w:val="24"/>
          <w:szCs w:val="24"/>
        </w:rPr>
        <w:t>at</w:t>
      </w:r>
      <w:r>
        <w:rPr>
          <w:i/>
          <w:sz w:val="24"/>
          <w:szCs w:val="24"/>
        </w:rPr>
        <w:t xml:space="preserve"> the button.</w:t>
      </w:r>
      <w:r w:rsidR="004936CE">
        <w:rPr>
          <w:i/>
          <w:sz w:val="24"/>
          <w:szCs w:val="24"/>
        </w:rPr>
        <w:t xml:space="preserve"> One misstep, your character will burn to death.</w:t>
      </w:r>
    </w:p>
    <w:p w14:paraId="08B812EA" w14:textId="77777777" w:rsidR="00686D09" w:rsidRPr="008C6B2D" w:rsidRDefault="00686D09" w:rsidP="00686D09">
      <w:pPr>
        <w:pStyle w:val="a7"/>
        <w:rPr>
          <w:b/>
          <w:sz w:val="24"/>
          <w:szCs w:val="24"/>
        </w:rPr>
      </w:pPr>
    </w:p>
    <w:p w14:paraId="08B812E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C" w14:textId="6BE6DE6E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12F00924" w14:textId="50A0AE49" w:rsidR="00181868" w:rsidRPr="00181868" w:rsidRDefault="00181868" w:rsidP="00181868">
      <w:pPr>
        <w:ind w:left="360"/>
        <w:rPr>
          <w:b/>
          <w:sz w:val="24"/>
          <w:szCs w:val="24"/>
        </w:rPr>
      </w:pPr>
      <w:r w:rsidRPr="00181868">
        <w:drawing>
          <wp:inline distT="0" distB="0" distL="0" distR="0" wp14:anchorId="3F4AF3EC" wp14:editId="06E8F6B5">
            <wp:extent cx="5943600" cy="2009775"/>
            <wp:effectExtent l="0" t="0" r="0" b="9525"/>
            <wp:docPr id="3" name="图片 3" descr="图片包含 游戏机, 飞机, 行驶, 橙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飞机, 行驶, 橙子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2ED" w14:textId="4B642FED" w:rsidR="00BF4089" w:rsidRPr="00146CD0" w:rsidRDefault="00DF2B48" w:rsidP="00146CD0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My level for assignment</w:t>
      </w:r>
      <w:r w:rsidR="00181868">
        <w:rPr>
          <w:i/>
          <w:sz w:val="24"/>
          <w:szCs w:val="24"/>
        </w:rPr>
        <w:t>2</w:t>
      </w:r>
      <w:r>
        <w:rPr>
          <w:i/>
          <w:sz w:val="24"/>
          <w:szCs w:val="24"/>
        </w:rPr>
        <w:t xml:space="preserve"> part</w:t>
      </w:r>
      <w:r w:rsidR="00181868">
        <w:rPr>
          <w:i/>
          <w:sz w:val="24"/>
          <w:szCs w:val="24"/>
        </w:rPr>
        <w:t>2</w:t>
      </w:r>
      <w:r>
        <w:rPr>
          <w:i/>
          <w:sz w:val="24"/>
          <w:szCs w:val="24"/>
        </w:rPr>
        <w:t xml:space="preserve"> will start with a </w:t>
      </w:r>
      <w:r w:rsidR="00181868">
        <w:rPr>
          <w:i/>
          <w:sz w:val="24"/>
          <w:szCs w:val="24"/>
        </w:rPr>
        <w:t>sliding</w:t>
      </w:r>
      <w:r>
        <w:rPr>
          <w:i/>
          <w:sz w:val="24"/>
          <w:szCs w:val="24"/>
        </w:rPr>
        <w:t xml:space="preserve"> platform </w:t>
      </w:r>
      <w:r w:rsidR="00181868">
        <w:rPr>
          <w:i/>
          <w:sz w:val="24"/>
          <w:szCs w:val="24"/>
        </w:rPr>
        <w:t xml:space="preserve">that launches a box which will help player reaching the third platform. Followed by a </w:t>
      </w:r>
      <w:r w:rsidR="00473E9E">
        <w:rPr>
          <w:i/>
          <w:sz w:val="24"/>
          <w:szCs w:val="24"/>
        </w:rPr>
        <w:t>two-way</w:t>
      </w:r>
      <w:r w:rsidR="00181868">
        <w:rPr>
          <w:i/>
          <w:sz w:val="24"/>
          <w:szCs w:val="24"/>
        </w:rPr>
        <w:t xml:space="preserve"> platform helps player reach a vertical moving platform. Then a rotating platform </w:t>
      </w:r>
      <w:r w:rsidR="00473E9E">
        <w:rPr>
          <w:i/>
          <w:sz w:val="24"/>
          <w:szCs w:val="24"/>
        </w:rPr>
        <w:t>right under another two-way platform.  And followed by a combination of sliding, rotating and normal platforms with a couple coins to collect in the way.</w:t>
      </w:r>
    </w:p>
    <w:p w14:paraId="08B812EE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F" w14:textId="689CBE79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60440B89" w14:textId="23FFA6A9" w:rsidR="00CA0583" w:rsidRPr="00CA0583" w:rsidRDefault="00CA0583" w:rsidP="00CA0583">
      <w:pPr>
        <w:pStyle w:val="a7"/>
        <w:rPr>
          <w:i/>
          <w:sz w:val="24"/>
          <w:szCs w:val="24"/>
        </w:rPr>
      </w:pPr>
      <w:r w:rsidRPr="00CA0583">
        <w:rPr>
          <w:i/>
          <w:sz w:val="24"/>
          <w:szCs w:val="24"/>
        </w:rPr>
        <w:t xml:space="preserve">Game </w:t>
      </w:r>
      <w:r>
        <w:rPr>
          <w:i/>
          <w:sz w:val="24"/>
          <w:szCs w:val="24"/>
        </w:rPr>
        <w:t>p</w:t>
      </w:r>
      <w:r w:rsidRPr="00CA0583">
        <w:rPr>
          <w:i/>
          <w:sz w:val="24"/>
          <w:szCs w:val="24"/>
        </w:rPr>
        <w:t>rogresses by reaching the “EXIT” sign.</w:t>
      </w:r>
    </w:p>
    <w:p w14:paraId="08B812F0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1" w14:textId="77777777" w:rsidR="005C2F0F" w:rsidRDefault="009F6693" w:rsidP="005C2F0F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14:paraId="08B812F2" w14:textId="11161EFB" w:rsidR="00686D09" w:rsidRPr="005C2F0F" w:rsidRDefault="00146CD0" w:rsidP="005C2F0F">
      <w:pPr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A blue alien astronaut</w:t>
      </w:r>
      <w:r w:rsidR="00CA0583">
        <w:rPr>
          <w:i/>
          <w:sz w:val="24"/>
          <w:szCs w:val="24"/>
        </w:rPr>
        <w:t xml:space="preserve"> named Kenney(named after the creator of this art pack)</w:t>
      </w:r>
      <w:r>
        <w:rPr>
          <w:i/>
          <w:sz w:val="24"/>
          <w:szCs w:val="24"/>
        </w:rPr>
        <w:t>.</w:t>
      </w:r>
    </w:p>
    <w:p w14:paraId="08B812F6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7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08B812F8" w14:textId="297B87EF" w:rsidR="005C2F0F" w:rsidRDefault="002A2F03" w:rsidP="005C2F0F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Angry slime:  if play isn’t in its line of sight, it will patrol b/w two points on a platform. </w:t>
      </w:r>
      <w:r w:rsidR="005C20A2">
        <w:rPr>
          <w:i/>
          <w:sz w:val="24"/>
          <w:szCs w:val="24"/>
        </w:rPr>
        <w:t>It will move over and attack player if player is in its line of sight.</w:t>
      </w:r>
    </w:p>
    <w:p w14:paraId="08B812FC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FD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14:paraId="74D1DD75" w14:textId="35C276EB" w:rsidR="00CA0583" w:rsidRDefault="00654661" w:rsidP="00181868">
      <w:pPr>
        <w:pStyle w:val="a7"/>
        <w:rPr>
          <w:i/>
          <w:sz w:val="24"/>
          <w:szCs w:val="24"/>
        </w:rPr>
      </w:pPr>
      <w:r>
        <w:rPr>
          <w:i/>
          <w:sz w:val="24"/>
          <w:szCs w:val="24"/>
        </w:rPr>
        <w:t>Coins and boxes.</w:t>
      </w:r>
    </w:p>
    <w:p w14:paraId="0058DB6F" w14:textId="77777777" w:rsidR="00181868" w:rsidRPr="00CA0583" w:rsidRDefault="00181868" w:rsidP="00181868">
      <w:pPr>
        <w:pStyle w:val="a7"/>
        <w:rPr>
          <w:i/>
          <w:sz w:val="24"/>
          <w:szCs w:val="24"/>
        </w:rPr>
      </w:pPr>
    </w:p>
    <w:p w14:paraId="08B81307" w14:textId="55DF26B2" w:rsidR="00686D09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14:paraId="5D20F955" w14:textId="77777777" w:rsidR="009E5A36" w:rsidRPr="009E5A36" w:rsidRDefault="009E5A36" w:rsidP="009E5A36">
      <w:pPr>
        <w:pStyle w:val="a7"/>
        <w:rPr>
          <w:b/>
          <w:sz w:val="24"/>
          <w:szCs w:val="24"/>
        </w:rPr>
      </w:pPr>
    </w:p>
    <w:p w14:paraId="6CDC5E77" w14:textId="3FC927B7" w:rsidR="009E5A36" w:rsidRPr="009E5A36" w:rsidRDefault="009E5A36" w:rsidP="009E5A36">
      <w:pPr>
        <w:pStyle w:val="a7"/>
        <w:rPr>
          <w:i/>
          <w:sz w:val="24"/>
          <w:szCs w:val="24"/>
        </w:rPr>
      </w:pPr>
      <w:r w:rsidRPr="009E5A36">
        <w:rPr>
          <w:i/>
          <w:sz w:val="24"/>
          <w:szCs w:val="24"/>
        </w:rPr>
        <w:t>By killing enemies and collect gems.</w:t>
      </w:r>
    </w:p>
    <w:p w14:paraId="724754D9" w14:textId="77777777" w:rsidR="009E5A36" w:rsidRPr="008C6B2D" w:rsidRDefault="009E5A36" w:rsidP="00CA0583">
      <w:pPr>
        <w:rPr>
          <w:b/>
          <w:sz w:val="24"/>
          <w:szCs w:val="24"/>
        </w:rPr>
      </w:pPr>
    </w:p>
    <w:p w14:paraId="08B8130F" w14:textId="0C0F0E4E" w:rsidR="005C2F0F" w:rsidRDefault="009F6693" w:rsidP="005C2F0F">
      <w:pPr>
        <w:pStyle w:val="a7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14:paraId="43B620A4" w14:textId="225FCDD9" w:rsidR="00B5528F" w:rsidRDefault="00B5528F" w:rsidP="00B5528F">
      <w:pPr>
        <w:ind w:firstLine="720"/>
        <w:rPr>
          <w:i/>
          <w:sz w:val="24"/>
          <w:szCs w:val="24"/>
        </w:rPr>
      </w:pPr>
      <w:r w:rsidRPr="00B5528F">
        <w:rPr>
          <w:i/>
          <w:sz w:val="24"/>
          <w:szCs w:val="24"/>
        </w:rPr>
        <w:t>01 - Opening</w:t>
      </w:r>
    </w:p>
    <w:p w14:paraId="08B81314" w14:textId="2AACD6B8" w:rsidR="00686D09" w:rsidRDefault="00B5528F" w:rsidP="00B5528F">
      <w:pPr>
        <w:ind w:firstLine="720"/>
        <w:rPr>
          <w:i/>
          <w:sz w:val="24"/>
          <w:szCs w:val="24"/>
        </w:rPr>
      </w:pPr>
      <w:r w:rsidRPr="00B5528F">
        <w:rPr>
          <w:i/>
          <w:sz w:val="24"/>
          <w:szCs w:val="24"/>
        </w:rPr>
        <w:t xml:space="preserve">08 </w:t>
      </w:r>
      <w:r>
        <w:rPr>
          <w:i/>
          <w:sz w:val="24"/>
          <w:szCs w:val="24"/>
        </w:rPr>
        <w:t>–</w:t>
      </w:r>
      <w:r w:rsidRPr="00B5528F">
        <w:rPr>
          <w:i/>
          <w:sz w:val="24"/>
          <w:szCs w:val="24"/>
        </w:rPr>
        <w:t xml:space="preserve"> Overworld</w:t>
      </w:r>
    </w:p>
    <w:p w14:paraId="78FBBAA1" w14:textId="4D5BEB26" w:rsidR="00B5528F" w:rsidRDefault="00B5528F" w:rsidP="00B5528F">
      <w:pPr>
        <w:ind w:firstLine="720"/>
        <w:rPr>
          <w:i/>
          <w:sz w:val="24"/>
          <w:szCs w:val="24"/>
        </w:rPr>
      </w:pPr>
      <w:r w:rsidRPr="00B5528F">
        <w:rPr>
          <w:i/>
          <w:sz w:val="24"/>
          <w:szCs w:val="24"/>
        </w:rPr>
        <w:t>20 - Game Over</w:t>
      </w:r>
    </w:p>
    <w:p w14:paraId="5A58F86E" w14:textId="12135E23" w:rsidR="00B5528F" w:rsidRDefault="00B5528F" w:rsidP="00B5528F">
      <w:pPr>
        <w:ind w:firstLine="720"/>
        <w:rPr>
          <w:i/>
          <w:sz w:val="24"/>
          <w:szCs w:val="24"/>
        </w:rPr>
      </w:pPr>
      <w:r w:rsidRPr="00B5528F">
        <w:rPr>
          <w:i/>
          <w:sz w:val="24"/>
          <w:szCs w:val="24"/>
        </w:rPr>
        <w:t>25 - Finale</w:t>
      </w:r>
    </w:p>
    <w:p w14:paraId="56407C2D" w14:textId="77777777" w:rsidR="00B5528F" w:rsidRPr="008C6B2D" w:rsidRDefault="00B5528F" w:rsidP="00B5528F">
      <w:pPr>
        <w:ind w:firstLine="720"/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2F6D7C18" w14:textId="2FC24A9B" w:rsidR="00E4596D" w:rsidRPr="00F01A95" w:rsidRDefault="00F01A95" w:rsidP="00F01A95">
      <w:pPr>
        <w:ind w:firstLine="720"/>
        <w:rPr>
          <w:rFonts w:eastAsia="SimSun"/>
          <w:i/>
          <w:sz w:val="24"/>
          <w:szCs w:val="24"/>
          <w:lang w:eastAsia="zh-CN"/>
        </w:rPr>
      </w:pPr>
      <w:r>
        <w:rPr>
          <w:i/>
          <w:sz w:val="24"/>
          <w:szCs w:val="24"/>
        </w:rPr>
        <w:t xml:space="preserve">Platformer Art Complete Pack </w:t>
      </w:r>
      <w:r w:rsidR="008C0296" w:rsidRPr="00F01A95">
        <w:rPr>
          <w:i/>
          <w:sz w:val="24"/>
          <w:szCs w:val="24"/>
        </w:rPr>
        <w:t xml:space="preserve">by Kenney.nl </w:t>
      </w:r>
    </w:p>
    <w:p w14:paraId="08B81318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31B" w14:textId="72CF940A" w:rsidR="00686D09" w:rsidRPr="00473E9E" w:rsidRDefault="00473E9E" w:rsidP="00473E9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BF16172" wp14:editId="270480D8">
            <wp:extent cx="5935980" cy="57454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0046" w14:textId="719FCFB7" w:rsidR="00CA0583" w:rsidRPr="00CA0583" w:rsidRDefault="00CA0583" w:rsidP="00181868">
      <w:pPr>
        <w:rPr>
          <w:i/>
          <w:sz w:val="24"/>
          <w:szCs w:val="24"/>
        </w:rPr>
      </w:pPr>
    </w:p>
    <w:sectPr w:rsidR="00CA0583" w:rsidRPr="00CA0583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44111" w14:textId="77777777" w:rsidR="005F55FC" w:rsidRDefault="005F55FC" w:rsidP="00C152DC">
      <w:pPr>
        <w:spacing w:after="0" w:line="240" w:lineRule="auto"/>
      </w:pPr>
      <w:r>
        <w:separator/>
      </w:r>
    </w:p>
  </w:endnote>
  <w:endnote w:type="continuationSeparator" w:id="0">
    <w:p w14:paraId="4845B416" w14:textId="77777777" w:rsidR="005F55FC" w:rsidRDefault="005F55FC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3677FC59" w:rsidR="00AA765B" w:rsidRDefault="00AA765B">
    <w:pPr>
      <w:pStyle w:val="a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CA0583">
      <w:rPr>
        <w:rFonts w:asciiTheme="majorHAnsi" w:hAnsiTheme="majorHAnsi"/>
        <w:b/>
      </w:rPr>
      <w:t>1.0.0</w:t>
    </w:r>
    <w:r w:rsidRPr="00AA765B">
      <w:rPr>
        <w:rFonts w:asciiTheme="majorHAnsi" w:hAnsiTheme="majorHAnsi"/>
        <w:b/>
      </w:rPr>
      <w:t>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77777777" w:rsidR="00AA765B" w:rsidRDefault="005F55FC">
    <w:pPr>
      <w:pStyle w:val="a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6BE9B" w14:textId="77777777" w:rsidR="005F55FC" w:rsidRDefault="005F55FC" w:rsidP="00C152DC">
      <w:pPr>
        <w:spacing w:after="0" w:line="240" w:lineRule="auto"/>
      </w:pPr>
      <w:r>
        <w:separator/>
      </w:r>
    </w:p>
  </w:footnote>
  <w:footnote w:type="continuationSeparator" w:id="0">
    <w:p w14:paraId="522BC0B6" w14:textId="77777777" w:rsidR="005F55FC" w:rsidRDefault="005F55FC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37AEC96E" w:rsidR="00C152DC" w:rsidRDefault="00C152DC">
          <w:pPr>
            <w:pStyle w:val="a8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75351">
                <w:rPr>
                  <w:b/>
                  <w:bCs/>
                  <w:caps/>
                  <w:sz w:val="24"/>
                  <w:szCs w:val="24"/>
                </w:rPr>
                <w:t>GAME2014ASSIGNMENT2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22B374E" w:rsidR="00C152DC" w:rsidRDefault="009C79DD" w:rsidP="00021BBC">
              <w:pPr>
                <w:pStyle w:val="a8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January</w:t>
              </w:r>
              <w:r w:rsidR="00041C8A">
                <w:rPr>
                  <w:color w:val="FFFFFF" w:themeColor="background1"/>
                  <w:lang w:val="en-US"/>
                </w:rPr>
                <w:t xml:space="preserve"> 1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1C6872C4" w:rsidR="00C152DC" w:rsidRPr="00C152DC" w:rsidRDefault="009C79DD">
              <w:pPr>
                <w:pStyle w:val="a8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January 11,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0623FDE7" w:rsidR="00C152DC" w:rsidRDefault="00C152DC">
          <w:pPr>
            <w:pStyle w:val="a8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75351">
                <w:rPr>
                  <w:b/>
                  <w:bCs/>
                  <w:caps/>
                  <w:sz w:val="24"/>
                  <w:szCs w:val="24"/>
                </w:rPr>
                <w:t>GAME2014ASSIGNMENT2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1BBC"/>
    <w:rsid w:val="00021BBC"/>
    <w:rsid w:val="00023AF4"/>
    <w:rsid w:val="00041C8A"/>
    <w:rsid w:val="00050C27"/>
    <w:rsid w:val="00080D8D"/>
    <w:rsid w:val="000C02A5"/>
    <w:rsid w:val="00146CD0"/>
    <w:rsid w:val="00181868"/>
    <w:rsid w:val="001B7298"/>
    <w:rsid w:val="002A2F03"/>
    <w:rsid w:val="003E1D34"/>
    <w:rsid w:val="003E1D56"/>
    <w:rsid w:val="0041464C"/>
    <w:rsid w:val="00420F46"/>
    <w:rsid w:val="00473E9E"/>
    <w:rsid w:val="004936CE"/>
    <w:rsid w:val="0052734F"/>
    <w:rsid w:val="005C20A2"/>
    <w:rsid w:val="005C2F0F"/>
    <w:rsid w:val="005F55FC"/>
    <w:rsid w:val="0060518D"/>
    <w:rsid w:val="00654661"/>
    <w:rsid w:val="00686D09"/>
    <w:rsid w:val="00691022"/>
    <w:rsid w:val="00744BAC"/>
    <w:rsid w:val="007D2A8E"/>
    <w:rsid w:val="008C0296"/>
    <w:rsid w:val="008C6B2D"/>
    <w:rsid w:val="008E601F"/>
    <w:rsid w:val="008F3C94"/>
    <w:rsid w:val="009111ED"/>
    <w:rsid w:val="00953C99"/>
    <w:rsid w:val="00996533"/>
    <w:rsid w:val="009A4D42"/>
    <w:rsid w:val="009C79DD"/>
    <w:rsid w:val="009E5A36"/>
    <w:rsid w:val="009F6693"/>
    <w:rsid w:val="00AA765B"/>
    <w:rsid w:val="00AD223E"/>
    <w:rsid w:val="00B3550B"/>
    <w:rsid w:val="00B5528F"/>
    <w:rsid w:val="00B73F9B"/>
    <w:rsid w:val="00BD3018"/>
    <w:rsid w:val="00BF4089"/>
    <w:rsid w:val="00C152DC"/>
    <w:rsid w:val="00CA0583"/>
    <w:rsid w:val="00CA4CDC"/>
    <w:rsid w:val="00D668E0"/>
    <w:rsid w:val="00D71420"/>
    <w:rsid w:val="00D82416"/>
    <w:rsid w:val="00DF2B48"/>
    <w:rsid w:val="00E4596D"/>
    <w:rsid w:val="00E75351"/>
    <w:rsid w:val="00EB6F93"/>
    <w:rsid w:val="00F01A95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1D56"/>
    <w:pPr>
      <w:spacing w:after="0" w:line="240" w:lineRule="auto"/>
    </w:pPr>
  </w:style>
  <w:style w:type="character" w:customStyle="1" w:styleId="a4">
    <w:name w:val="无间隔 字符"/>
    <w:basedOn w:val="a0"/>
    <w:link w:val="a3"/>
    <w:uiPriority w:val="1"/>
    <w:rsid w:val="003E1D56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批注框文本 字符"/>
    <w:basedOn w:val="a0"/>
    <w:link w:val="a5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D0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眉 字符"/>
    <w:basedOn w:val="a0"/>
    <w:link w:val="a8"/>
    <w:uiPriority w:val="99"/>
    <w:rsid w:val="00C152DC"/>
  </w:style>
  <w:style w:type="paragraph" w:styleId="aa">
    <w:name w:val="footer"/>
    <w:basedOn w:val="a"/>
    <w:link w:val="ab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页脚 字符"/>
    <w:basedOn w:val="a0"/>
    <w:link w:val="aa"/>
    <w:uiPriority w:val="99"/>
    <w:rsid w:val="00C152DC"/>
  </w:style>
  <w:style w:type="character" w:styleId="ac">
    <w:name w:val="Hyperlink"/>
    <w:basedOn w:val="a0"/>
    <w:uiPriority w:val="99"/>
    <w:unhideWhenUsed/>
    <w:rsid w:val="00E4596D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4596D"/>
    <w:rPr>
      <w:color w:val="605E5C"/>
      <w:shd w:val="clear" w:color="auto" w:fill="E1DFDD"/>
    </w:rPr>
  </w:style>
  <w:style w:type="paragraph" w:styleId="ae">
    <w:name w:val="Date"/>
    <w:basedOn w:val="a"/>
    <w:next w:val="a"/>
    <w:link w:val="af"/>
    <w:uiPriority w:val="99"/>
    <w:semiHidden/>
    <w:unhideWhenUsed/>
    <w:rsid w:val="0041464C"/>
  </w:style>
  <w:style w:type="character" w:customStyle="1" w:styleId="af">
    <w:name w:val="日期 字符"/>
    <w:basedOn w:val="a0"/>
    <w:link w:val="ae"/>
    <w:uiPriority w:val="99"/>
    <w:semiHidden/>
    <w:rsid w:val="00414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7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2021-01-11T00:00:00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337</TotalTime>
  <Pages>6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APE GUN STUDIO</Company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GAME2014ASSIGNMENT2</dc:title>
  <dc:subject>Game Development document</dc:subject>
  <dc:creator>Jing Yuan Cheng</dc:creator>
  <cp:lastModifiedBy>jing cheng</cp:lastModifiedBy>
  <cp:revision>22</cp:revision>
  <dcterms:created xsi:type="dcterms:W3CDTF">2011-07-15T01:03:00Z</dcterms:created>
  <dcterms:modified xsi:type="dcterms:W3CDTF">2021-12-13T03:49:00Z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